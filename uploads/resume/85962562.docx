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center" w:tblpY="2116"/>
        <w:tblW w:w="10692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287F14" w14:paraId="132A0ADB" w14:textId="77777777" w:rsidTr="00287F14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66D65865" w14:textId="4A45D518" w:rsidR="00287F14" w:rsidRDefault="00287F14" w:rsidP="00287F14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740CCDA3" wp14:editId="7024C7FE">
                  <wp:extent cx="1514475" cy="2008505"/>
                  <wp:effectExtent l="0" t="0" r="9525" b="0"/>
                  <wp:docPr id="9" name="Picture 9" descr="A person wearing glasses and a pink shi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person wearing glasses and a pink shirt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352" cy="2016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480A0B02" w14:textId="77777777" w:rsidR="00287F14" w:rsidRPr="0056708E" w:rsidRDefault="00287F14" w:rsidP="00287F14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44553048" w14:textId="77777777" w:rsidR="00287F14" w:rsidRPr="00310F17" w:rsidRDefault="00287F14" w:rsidP="00287F14">
            <w:pPr>
              <w:pStyle w:val="Title"/>
            </w:pPr>
            <w:r>
              <w:t>Kumari</w:t>
            </w:r>
            <w:r w:rsidRPr="00310F17">
              <w:br/>
            </w:r>
            <w:r>
              <w:t>Madhuri</w:t>
            </w:r>
          </w:p>
        </w:tc>
      </w:tr>
      <w:tr w:rsidR="00287F14" w14:paraId="040B3B3A" w14:textId="77777777" w:rsidTr="00287F14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4EEF3F16" w14:textId="77777777" w:rsidR="00287F14" w:rsidRDefault="00287F14" w:rsidP="00287F14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4B540C6D" w14:textId="77777777" w:rsidR="00287F14" w:rsidRDefault="00287F14" w:rsidP="00287F14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E9E51C19CA634FE9A70DA9DED28F5073"/>
              </w:placeholder>
              <w:temporary/>
              <w:showingPlcHdr/>
              <w15:appearance w15:val="hidden"/>
            </w:sdtPr>
            <w:sdtEndPr/>
            <w:sdtContent>
              <w:p w14:paraId="726D9ED7" w14:textId="77777777" w:rsidR="00287F14" w:rsidRPr="00E572D6" w:rsidRDefault="00287F14" w:rsidP="00287F14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Experience</w:t>
                </w:r>
              </w:p>
            </w:sdtContent>
          </w:sdt>
          <w:p w14:paraId="727397DC" w14:textId="57942D7D" w:rsidR="00287F14" w:rsidRPr="00740017" w:rsidRDefault="00287F14" w:rsidP="00287F14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April 2021 Till Present- GENPACT INDIA PVT LTD.</w:t>
            </w:r>
          </w:p>
          <w:p w14:paraId="5795D991" w14:textId="516FFC51" w:rsidR="00287F14" w:rsidRDefault="00287F14" w:rsidP="00287F14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Process Developer</w:t>
            </w:r>
            <w:r w:rsidRPr="00740017">
              <w:rPr>
                <w:rFonts w:ascii="Calibri" w:hAnsi="Calibri" w:cs="Calibri"/>
              </w:rPr>
              <w:t xml:space="preserve"> </w:t>
            </w:r>
            <w:r w:rsidRPr="00740017">
              <w:rPr>
                <w:rStyle w:val="Strong"/>
                <w:rFonts w:ascii="Calibri" w:hAnsi="Calibri" w:cs="Calibri"/>
              </w:rPr>
              <w:t>•</w:t>
            </w:r>
            <w:r>
              <w:rPr>
                <w:rStyle w:val="Strong"/>
                <w:rFonts w:ascii="Calibri" w:hAnsi="Calibri" w:cs="Calibri"/>
              </w:rPr>
              <w:t>Accounts payable Helpdesk</w:t>
            </w:r>
            <w:r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(ABBOTT)</w:t>
            </w:r>
          </w:p>
          <w:p w14:paraId="2AC87940" w14:textId="77777777" w:rsidR="00287F14" w:rsidRDefault="00287F14" w:rsidP="00287F14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-Reconciliation, Travel &amp; Expense specialist, PTP, Handling calls and emails.</w:t>
            </w:r>
          </w:p>
          <w:p w14:paraId="67E06377" w14:textId="77777777" w:rsidR="00287F14" w:rsidRPr="00740017" w:rsidRDefault="00287F14" w:rsidP="00287F14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……………………………………………………………………….</w:t>
            </w:r>
          </w:p>
          <w:p w14:paraId="2654B68E" w14:textId="16A382B0" w:rsidR="00287F14" w:rsidRPr="00740017" w:rsidRDefault="00287F14" w:rsidP="00287F14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May 2020 - Nov 2020 – ACCENTURE SOLUTIONS PVT LTD.</w:t>
            </w:r>
          </w:p>
          <w:p w14:paraId="1AEC35C3" w14:textId="69525D38" w:rsidR="00287F14" w:rsidRDefault="00287F14" w:rsidP="00287F14">
            <w:pPr>
              <w:pStyle w:val="Experience"/>
            </w:pPr>
            <w:r>
              <w:t>B2B Senior Customer Service representative (VERIZON)</w:t>
            </w:r>
          </w:p>
          <w:p w14:paraId="72D73AF3" w14:textId="3C3806DB" w:rsidR="00287F14" w:rsidRDefault="00287F14" w:rsidP="00287F14">
            <w:pPr>
              <w:pStyle w:val="Experience"/>
            </w:pPr>
            <w:r>
              <w:t>-Handling multiple B2B and international calls and chats.</w:t>
            </w:r>
          </w:p>
          <w:p w14:paraId="45FD768F" w14:textId="77777777" w:rsidR="00287F14" w:rsidRDefault="00287F14" w:rsidP="00287F14">
            <w:pPr>
              <w:pStyle w:val="Experience"/>
            </w:pPr>
            <w:r>
              <w:t>………………………………………………………………………..</w:t>
            </w:r>
          </w:p>
          <w:p w14:paraId="27BA3693" w14:textId="77777777" w:rsidR="00287F14" w:rsidRPr="00740017" w:rsidRDefault="00287F14" w:rsidP="00287F14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June 2018 - July 2019- HINDUJA GLOBAL SOLUTIONS</w:t>
            </w:r>
          </w:p>
          <w:p w14:paraId="2DCC6B16" w14:textId="77777777" w:rsidR="00287F14" w:rsidRDefault="00287F14" w:rsidP="00287F14">
            <w:pPr>
              <w:pStyle w:val="Experience"/>
              <w:rPr>
                <w:rFonts w:ascii="Calibri" w:hAnsi="Calibri" w:cs="Calibri"/>
              </w:rPr>
            </w:pPr>
            <w:r>
              <w:t>Customer Service Representative</w:t>
            </w:r>
            <w:r w:rsidRPr="00740017">
              <w:rPr>
                <w:rStyle w:val="Strong"/>
                <w:rFonts w:ascii="Calibri" w:hAnsi="Calibri" w:cs="Calibri"/>
              </w:rPr>
              <w:t>•</w:t>
            </w:r>
            <w:r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(AIRTEL POSTPAID PREMIUM)</w:t>
            </w:r>
            <w:r w:rsidRPr="00740017">
              <w:rPr>
                <w:rFonts w:ascii="Calibri" w:hAnsi="Calibri" w:cs="Calibri"/>
              </w:rPr>
              <w:t xml:space="preserve"> </w:t>
            </w:r>
          </w:p>
          <w:p w14:paraId="163501FD" w14:textId="77777777" w:rsidR="00287F14" w:rsidRDefault="00287F14" w:rsidP="00287F14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-Handling inbound calls and emails for premium Airtel Postpaid clients.</w:t>
            </w:r>
          </w:p>
          <w:p w14:paraId="0A99F5F8" w14:textId="77777777" w:rsidR="00287F14" w:rsidRDefault="00287F14" w:rsidP="00287F14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…………………………………………………………………………</w:t>
            </w:r>
          </w:p>
          <w:p w14:paraId="4F7DE144" w14:textId="77777777" w:rsidR="00287F14" w:rsidRPr="00BF3707" w:rsidRDefault="00287F14" w:rsidP="00287F14">
            <w:pPr>
              <w:rPr>
                <w:rFonts w:ascii="Calibri" w:hAnsi="Calibri" w:cs="Calibri"/>
                <w:b/>
                <w:bCs/>
                <w:sz w:val="18"/>
                <w:szCs w:val="18"/>
              </w:rPr>
            </w:pPr>
          </w:p>
          <w:p w14:paraId="2B37D40F" w14:textId="77777777" w:rsidR="00287F14" w:rsidRPr="00BF3707" w:rsidRDefault="00287F14" w:rsidP="00287F14">
            <w:pPr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 w:rsidRPr="00BF3707">
              <w:rPr>
                <w:rFonts w:ascii="Calibri" w:hAnsi="Calibri" w:cs="Calibri"/>
                <w:b/>
                <w:bCs/>
                <w:sz w:val="18"/>
                <w:szCs w:val="18"/>
              </w:rPr>
              <w:t>April 2017 – January 2018- MAGUS CUSTOMER DIALOGUE PVT LTD.</w:t>
            </w:r>
          </w:p>
          <w:p w14:paraId="17CEFB93" w14:textId="77777777" w:rsidR="00287F14" w:rsidRDefault="00287F14" w:rsidP="00287F14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Outbound Sales executive (Airtel)</w:t>
            </w:r>
          </w:p>
          <w:p w14:paraId="7A95EBBF" w14:textId="77777777" w:rsidR="00287F14" w:rsidRDefault="00287F14" w:rsidP="00287F14">
            <w:pPr>
              <w:rPr>
                <w:rFonts w:ascii="Calibri" w:hAnsi="Calibri" w:cs="Calibri"/>
              </w:rPr>
            </w:pPr>
          </w:p>
          <w:p w14:paraId="64820B2D" w14:textId="77777777" w:rsidR="00287F14" w:rsidRDefault="00287F14" w:rsidP="00287F14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-Cold calling, Sales, Marketing.</w:t>
            </w:r>
          </w:p>
          <w:p w14:paraId="6BF3A2E0" w14:textId="77777777" w:rsidR="00287F14" w:rsidRPr="00740017" w:rsidRDefault="00287F14" w:rsidP="00287F14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………………………………………………………………………..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48D76C87F48A41C2A885B0240C9F1660"/>
              </w:placeholder>
              <w:temporary/>
              <w:showingPlcHdr/>
              <w15:appearance w15:val="hidden"/>
            </w:sdtPr>
            <w:sdtEndPr/>
            <w:sdtContent>
              <w:p w14:paraId="7CBC49EE" w14:textId="77777777" w:rsidR="00287F14" w:rsidRPr="00E572D6" w:rsidRDefault="00287F14" w:rsidP="00287F14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14:paraId="5E6D38A7" w14:textId="77777777" w:rsidR="00287F14" w:rsidRDefault="00287F14" w:rsidP="00287F14">
            <w:pPr>
              <w:pStyle w:val="SchoolName"/>
            </w:pPr>
            <w:r>
              <w:t>BBA (Generalist) -</w:t>
            </w:r>
          </w:p>
          <w:p w14:paraId="1F234EFD" w14:textId="77777777" w:rsidR="00287F14" w:rsidRDefault="00287F14" w:rsidP="00287F14">
            <w:pPr>
              <w:pStyle w:val="SchoolName"/>
            </w:pPr>
            <w:r>
              <w:t>Guru Gobind Singh Indraprastha University, New Delhi 2011</w:t>
            </w:r>
          </w:p>
          <w:p w14:paraId="2899FE1A" w14:textId="77777777" w:rsidR="00287F14" w:rsidRDefault="00287F14" w:rsidP="00287F14">
            <w:pPr>
              <w:pStyle w:val="SchoolName"/>
            </w:pPr>
          </w:p>
          <w:p w14:paraId="36B5FC25" w14:textId="77777777" w:rsidR="00287F14" w:rsidRPr="00740017" w:rsidRDefault="00287F14" w:rsidP="00287F14">
            <w:pPr>
              <w:pStyle w:val="SchoolName"/>
            </w:pPr>
            <w:r>
              <w:t>10+2 from Kendriya Vidhyalaya Andrews Ganj New Delhi 2007</w:t>
            </w:r>
          </w:p>
          <w:p w14:paraId="7E96E2F7" w14:textId="77777777" w:rsidR="00287F14" w:rsidRPr="00740017" w:rsidRDefault="00287F14" w:rsidP="00287F14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</w:rPr>
            </w:pPr>
          </w:p>
          <w:p w14:paraId="7D8E2187" w14:textId="77777777" w:rsidR="00287F14" w:rsidRDefault="00287F14" w:rsidP="00287F14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Hobbies</w:t>
            </w:r>
          </w:p>
          <w:p w14:paraId="50A9255D" w14:textId="77777777" w:rsidR="00287F14" w:rsidRPr="00BF3707" w:rsidRDefault="00287F14" w:rsidP="00287F14">
            <w:r>
              <w:t>To play musical instruments, to paint.</w:t>
            </w:r>
          </w:p>
        </w:tc>
      </w:tr>
      <w:tr w:rsidR="00287F14" w14:paraId="16C0D262" w14:textId="77777777" w:rsidTr="00287F14">
        <w:trPr>
          <w:trHeight w:val="1164"/>
        </w:trPr>
        <w:tc>
          <w:tcPr>
            <w:tcW w:w="720" w:type="dxa"/>
          </w:tcPr>
          <w:p w14:paraId="3DEBDCC3" w14:textId="77777777" w:rsidR="00287F14" w:rsidRPr="0056708E" w:rsidRDefault="00287F14" w:rsidP="00287F14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1C8103A0" w14:textId="77777777" w:rsidR="00287F14" w:rsidRPr="0056708E" w:rsidRDefault="00287F14" w:rsidP="00287F14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1C74E25A" w14:textId="77777777" w:rsidR="00287F14" w:rsidRDefault="00287F14" w:rsidP="00287F14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B1C4646" w14:textId="77777777" w:rsidR="00287F14" w:rsidRPr="00590471" w:rsidRDefault="00287F14" w:rsidP="00287F14"/>
        </w:tc>
      </w:tr>
      <w:tr w:rsidR="00287F14" w14:paraId="256A96B4" w14:textId="77777777" w:rsidTr="00287F14">
        <w:trPr>
          <w:trHeight w:val="543"/>
        </w:trPr>
        <w:tc>
          <w:tcPr>
            <w:tcW w:w="720" w:type="dxa"/>
          </w:tcPr>
          <w:p w14:paraId="7E53C31A" w14:textId="77777777" w:rsidR="00287F14" w:rsidRDefault="00287F14" w:rsidP="00287F14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E70C3EA" w14:textId="77777777" w:rsidR="00287F14" w:rsidRPr="00376291" w:rsidRDefault="00287F14" w:rsidP="00287F14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BC36EE6" wp14:editId="038240A7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178C43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718D16E" w14:textId="77777777" w:rsidR="00287F14" w:rsidRDefault="00287F14" w:rsidP="00287F14">
            <w:pPr>
              <w:pStyle w:val="Information"/>
            </w:pPr>
            <w:r>
              <w:t>House No. A-91, Molarband Extension Badarpur New Delhi</w:t>
            </w:r>
          </w:p>
          <w:p w14:paraId="0E2758AF" w14:textId="77777777" w:rsidR="00287F14" w:rsidRPr="00380FD1" w:rsidRDefault="00287F14" w:rsidP="00287F14">
            <w:pPr>
              <w:pStyle w:val="Information"/>
            </w:pPr>
            <w:r>
              <w:t>110044</w:t>
            </w:r>
          </w:p>
        </w:tc>
        <w:tc>
          <w:tcPr>
            <w:tcW w:w="423" w:type="dxa"/>
            <w:vMerge/>
          </w:tcPr>
          <w:p w14:paraId="1681DE76" w14:textId="77777777" w:rsidR="00287F14" w:rsidRDefault="00287F14" w:rsidP="00287F14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F4000C7" w14:textId="77777777" w:rsidR="00287F14" w:rsidRDefault="00287F14" w:rsidP="00287F14">
            <w:pPr>
              <w:pStyle w:val="Heading1"/>
            </w:pPr>
          </w:p>
        </w:tc>
      </w:tr>
      <w:tr w:rsidR="00287F14" w14:paraId="1663893E" w14:textId="77777777" w:rsidTr="00287F14">
        <w:trPr>
          <w:trHeight w:val="183"/>
        </w:trPr>
        <w:tc>
          <w:tcPr>
            <w:tcW w:w="720" w:type="dxa"/>
          </w:tcPr>
          <w:p w14:paraId="05244B04" w14:textId="77777777" w:rsidR="00287F14" w:rsidRPr="00376291" w:rsidRDefault="00287F14" w:rsidP="00287F14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C5E80D7" w14:textId="77777777" w:rsidR="00287F14" w:rsidRPr="00376291" w:rsidRDefault="00287F14" w:rsidP="00287F14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30818E46" w14:textId="77777777" w:rsidR="00287F14" w:rsidRDefault="00287F14" w:rsidP="00287F14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53BE8EC" w14:textId="77777777" w:rsidR="00287F14" w:rsidRDefault="00287F14" w:rsidP="00287F14">
            <w:pPr>
              <w:pStyle w:val="Heading1"/>
            </w:pPr>
          </w:p>
        </w:tc>
      </w:tr>
      <w:tr w:rsidR="00287F14" w14:paraId="124C2B6B" w14:textId="77777777" w:rsidTr="00287F14">
        <w:trPr>
          <w:trHeight w:val="624"/>
        </w:trPr>
        <w:tc>
          <w:tcPr>
            <w:tcW w:w="720" w:type="dxa"/>
          </w:tcPr>
          <w:p w14:paraId="0394CB65" w14:textId="77777777" w:rsidR="00287F14" w:rsidRDefault="00287F14" w:rsidP="00287F14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E4B9A2F" w14:textId="77777777" w:rsidR="00287F14" w:rsidRPr="00376291" w:rsidRDefault="00287F14" w:rsidP="00287F14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6F70B01" wp14:editId="3E6DF204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90636A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566FBA1" w14:textId="77777777" w:rsidR="00287F14" w:rsidRPr="00380FD1" w:rsidRDefault="00287F14" w:rsidP="00287F14">
            <w:pPr>
              <w:pStyle w:val="Information"/>
            </w:pPr>
            <w:r>
              <w:t>9990180886</w:t>
            </w:r>
          </w:p>
        </w:tc>
        <w:tc>
          <w:tcPr>
            <w:tcW w:w="423" w:type="dxa"/>
            <w:vMerge/>
          </w:tcPr>
          <w:p w14:paraId="4AD02162" w14:textId="77777777" w:rsidR="00287F14" w:rsidRDefault="00287F14" w:rsidP="00287F14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D9D9AE6" w14:textId="77777777" w:rsidR="00287F14" w:rsidRDefault="00287F14" w:rsidP="00287F14">
            <w:pPr>
              <w:pStyle w:val="Heading1"/>
            </w:pPr>
          </w:p>
        </w:tc>
      </w:tr>
      <w:tr w:rsidR="00287F14" w14:paraId="4346E386" w14:textId="77777777" w:rsidTr="00287F14">
        <w:trPr>
          <w:trHeight w:val="183"/>
        </w:trPr>
        <w:tc>
          <w:tcPr>
            <w:tcW w:w="720" w:type="dxa"/>
          </w:tcPr>
          <w:p w14:paraId="0F2A74C0" w14:textId="77777777" w:rsidR="00287F14" w:rsidRPr="00376291" w:rsidRDefault="00287F14" w:rsidP="00287F14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ACDAB29" w14:textId="77777777" w:rsidR="00287F14" w:rsidRPr="00376291" w:rsidRDefault="00287F14" w:rsidP="00287F14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6F2C33AF" w14:textId="77777777" w:rsidR="00287F14" w:rsidRDefault="00287F14" w:rsidP="00287F14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DC7C114" w14:textId="77777777" w:rsidR="00287F14" w:rsidRDefault="00287F14" w:rsidP="00287F14">
            <w:pPr>
              <w:pStyle w:val="Heading1"/>
            </w:pPr>
          </w:p>
        </w:tc>
      </w:tr>
      <w:tr w:rsidR="00287F14" w14:paraId="09A3E615" w14:textId="77777777" w:rsidTr="00287F14">
        <w:trPr>
          <w:trHeight w:val="633"/>
        </w:trPr>
        <w:tc>
          <w:tcPr>
            <w:tcW w:w="720" w:type="dxa"/>
          </w:tcPr>
          <w:p w14:paraId="11935B8E" w14:textId="77777777" w:rsidR="00287F14" w:rsidRDefault="00287F14" w:rsidP="00287F14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D2C2230" w14:textId="77777777" w:rsidR="00287F14" w:rsidRPr="00376291" w:rsidRDefault="00287F14" w:rsidP="00287F14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AEA5654" wp14:editId="2AFE83F2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4558B8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01286FD8" w14:textId="77777777" w:rsidR="00287F14" w:rsidRPr="00380FD1" w:rsidRDefault="00287F14" w:rsidP="00287F14">
            <w:pPr>
              <w:pStyle w:val="Information"/>
            </w:pPr>
            <w:r>
              <w:t>rai.madhuri24@gmail.com</w:t>
            </w:r>
          </w:p>
        </w:tc>
        <w:tc>
          <w:tcPr>
            <w:tcW w:w="423" w:type="dxa"/>
            <w:vMerge/>
          </w:tcPr>
          <w:p w14:paraId="0757743C" w14:textId="77777777" w:rsidR="00287F14" w:rsidRDefault="00287F14" w:rsidP="00287F14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112CF34" w14:textId="77777777" w:rsidR="00287F14" w:rsidRDefault="00287F14" w:rsidP="00287F14">
            <w:pPr>
              <w:pStyle w:val="Heading1"/>
            </w:pPr>
          </w:p>
        </w:tc>
      </w:tr>
      <w:tr w:rsidR="00287F14" w14:paraId="52AAC327" w14:textId="77777777" w:rsidTr="00287F14">
        <w:trPr>
          <w:trHeight w:val="174"/>
        </w:trPr>
        <w:tc>
          <w:tcPr>
            <w:tcW w:w="720" w:type="dxa"/>
          </w:tcPr>
          <w:p w14:paraId="6FBE69E0" w14:textId="77777777" w:rsidR="00287F14" w:rsidRPr="00376291" w:rsidRDefault="00287F14" w:rsidP="00287F14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6F0A3B1" w14:textId="77777777" w:rsidR="00287F14" w:rsidRPr="00376291" w:rsidRDefault="00287F14" w:rsidP="00287F14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08C4BE1B" w14:textId="77777777" w:rsidR="00287F14" w:rsidRDefault="00287F14" w:rsidP="00287F14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EBDCE92" w14:textId="77777777" w:rsidR="00287F14" w:rsidRDefault="00287F14" w:rsidP="00287F14">
            <w:pPr>
              <w:pStyle w:val="Heading1"/>
            </w:pPr>
          </w:p>
        </w:tc>
      </w:tr>
      <w:tr w:rsidR="00287F14" w14:paraId="17DFCC15" w14:textId="77777777" w:rsidTr="00287F14">
        <w:trPr>
          <w:trHeight w:val="633"/>
        </w:trPr>
        <w:tc>
          <w:tcPr>
            <w:tcW w:w="720" w:type="dxa"/>
          </w:tcPr>
          <w:p w14:paraId="7C0DA2C7" w14:textId="77777777" w:rsidR="00287F14" w:rsidRDefault="00287F14" w:rsidP="00287F14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22AB6E9" w14:textId="17E9E5D0" w:rsidR="00287F14" w:rsidRPr="00376291" w:rsidRDefault="00287F14" w:rsidP="00287F14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2BB7E3FC" w14:textId="77777777" w:rsidR="00287F14" w:rsidRPr="00380FD1" w:rsidRDefault="00287F14" w:rsidP="00287F14">
            <w:pPr>
              <w:pStyle w:val="Information"/>
            </w:pPr>
          </w:p>
        </w:tc>
        <w:tc>
          <w:tcPr>
            <w:tcW w:w="423" w:type="dxa"/>
            <w:vMerge/>
          </w:tcPr>
          <w:p w14:paraId="48B1FE22" w14:textId="77777777" w:rsidR="00287F14" w:rsidRDefault="00287F14" w:rsidP="00287F14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F6F320B" w14:textId="77777777" w:rsidR="00287F14" w:rsidRDefault="00287F14" w:rsidP="00287F14">
            <w:pPr>
              <w:pStyle w:val="Heading1"/>
            </w:pPr>
          </w:p>
        </w:tc>
      </w:tr>
      <w:tr w:rsidR="00287F14" w14:paraId="18B67C18" w14:textId="77777777" w:rsidTr="00287F14">
        <w:trPr>
          <w:trHeight w:val="2448"/>
        </w:trPr>
        <w:tc>
          <w:tcPr>
            <w:tcW w:w="720" w:type="dxa"/>
          </w:tcPr>
          <w:p w14:paraId="7FA4ED4F" w14:textId="77777777" w:rsidR="00287F14" w:rsidRPr="0056708E" w:rsidRDefault="00287F14" w:rsidP="00287F14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7530EBED" w14:textId="77777777" w:rsidR="00287F14" w:rsidRPr="0056708E" w:rsidRDefault="00287F14" w:rsidP="00287F14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70D7E997" w14:textId="77777777" w:rsidR="00287F14" w:rsidRDefault="00287F14" w:rsidP="00287F14"/>
        </w:tc>
        <w:tc>
          <w:tcPr>
            <w:tcW w:w="6607" w:type="dxa"/>
            <w:vMerge/>
          </w:tcPr>
          <w:p w14:paraId="262947DC" w14:textId="77777777" w:rsidR="00287F14" w:rsidRDefault="00287F14" w:rsidP="00287F14"/>
        </w:tc>
      </w:tr>
    </w:tbl>
    <w:p w14:paraId="7E3E4D26" w14:textId="6C21D1CE" w:rsidR="007F5B63" w:rsidRPr="00CE1E3D" w:rsidRDefault="007F5B63" w:rsidP="00287F14">
      <w:pPr>
        <w:pStyle w:val="BodyText"/>
      </w:pPr>
    </w:p>
    <w:sectPr w:rsidR="007F5B63" w:rsidRPr="00CE1E3D" w:rsidSect="003D1B71">
      <w:headerReference w:type="default" r:id="rId17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85BF85" w14:textId="77777777" w:rsidR="005132DC" w:rsidRDefault="005132DC" w:rsidP="00590471">
      <w:r>
        <w:separator/>
      </w:r>
    </w:p>
  </w:endnote>
  <w:endnote w:type="continuationSeparator" w:id="0">
    <w:p w14:paraId="3E5B5E98" w14:textId="77777777" w:rsidR="005132DC" w:rsidRDefault="005132DC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9686BA" w14:textId="77777777" w:rsidR="005132DC" w:rsidRDefault="005132DC" w:rsidP="00590471">
      <w:r>
        <w:separator/>
      </w:r>
    </w:p>
  </w:footnote>
  <w:footnote w:type="continuationSeparator" w:id="0">
    <w:p w14:paraId="6232F09D" w14:textId="77777777" w:rsidR="005132DC" w:rsidRDefault="005132DC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D25D1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24C17FA" wp14:editId="2C40A418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51F365B" id="Group 26" o:spid="_x0000_s1026" alt="&quot;&quot;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412E20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3876591">
    <w:abstractNumId w:val="1"/>
  </w:num>
  <w:num w:numId="2" w16cid:durableId="382094553">
    <w:abstractNumId w:val="2"/>
  </w:num>
  <w:num w:numId="3" w16cid:durableId="5666537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removePersonalInformation/>
  <w:removeDateAndTime/>
  <w:displayBackgroundShape/>
  <w:embedSystemFonts/>
  <w:bordersDoNotSurroundHeader/>
  <w:bordersDoNotSurroundFooter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revisionView w:inkAnnotations="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40F"/>
    <w:rsid w:val="0004130E"/>
    <w:rsid w:val="00060042"/>
    <w:rsid w:val="000668DD"/>
    <w:rsid w:val="0008685D"/>
    <w:rsid w:val="00090860"/>
    <w:rsid w:val="00112FD7"/>
    <w:rsid w:val="00150ABD"/>
    <w:rsid w:val="001946FC"/>
    <w:rsid w:val="00222466"/>
    <w:rsid w:val="0024753C"/>
    <w:rsid w:val="00276026"/>
    <w:rsid w:val="00285AA0"/>
    <w:rsid w:val="00287F14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E158A"/>
    <w:rsid w:val="005132DC"/>
    <w:rsid w:val="00565C77"/>
    <w:rsid w:val="0056708E"/>
    <w:rsid w:val="005801E5"/>
    <w:rsid w:val="00590471"/>
    <w:rsid w:val="005D01FA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05F0"/>
    <w:rsid w:val="00845831"/>
    <w:rsid w:val="00846CB9"/>
    <w:rsid w:val="008566AA"/>
    <w:rsid w:val="0086340F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BF3707"/>
    <w:rsid w:val="00C07240"/>
    <w:rsid w:val="00C14078"/>
    <w:rsid w:val="00CE1E3D"/>
    <w:rsid w:val="00D053FA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8D096E9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 /><Relationship Id="rId13" Type="http://schemas.openxmlformats.org/officeDocument/2006/relationships/image" Target="media/image4.png" /><Relationship Id="rId18" Type="http://schemas.openxmlformats.org/officeDocument/2006/relationships/fontTable" Target="fontTable.xml" /><Relationship Id="rId3" Type="http://schemas.openxmlformats.org/officeDocument/2006/relationships/customXml" Target="../customXml/item3.xml" /><Relationship Id="rId7" Type="http://schemas.openxmlformats.org/officeDocument/2006/relationships/webSettings" Target="webSettings.xml" /><Relationship Id="rId12" Type="http://schemas.openxmlformats.org/officeDocument/2006/relationships/image" Target="media/image3.png" /><Relationship Id="rId17" Type="http://schemas.openxmlformats.org/officeDocument/2006/relationships/header" Target="header1.xml" /><Relationship Id="rId2" Type="http://schemas.openxmlformats.org/officeDocument/2006/relationships/customXml" Target="../customXml/item2.xml" /><Relationship Id="rId16" Type="http://schemas.openxmlformats.org/officeDocument/2006/relationships/image" Target="media/image7.png" /><Relationship Id="rId20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settings" Target="settings.xml" /><Relationship Id="rId11" Type="http://schemas.openxmlformats.org/officeDocument/2006/relationships/image" Target="media/image2.png" /><Relationship Id="rId5" Type="http://schemas.openxmlformats.org/officeDocument/2006/relationships/styles" Target="styles.xml" /><Relationship Id="rId15" Type="http://schemas.openxmlformats.org/officeDocument/2006/relationships/image" Target="media/image6.png" /><Relationship Id="rId10" Type="http://schemas.openxmlformats.org/officeDocument/2006/relationships/image" Target="media/image1.jpg" /><Relationship Id="rId19" Type="http://schemas.openxmlformats.org/officeDocument/2006/relationships/glossaryDocument" Target="glossary/document.xml" /><Relationship Id="rId4" Type="http://schemas.openxmlformats.org/officeDocument/2006/relationships/numbering" Target="numbering.xml" /><Relationship Id="rId9" Type="http://schemas.openxmlformats.org/officeDocument/2006/relationships/endnotes" Target="endnotes.xml" /><Relationship Id="rId14" Type="http://schemas.openxmlformats.org/officeDocument/2006/relationships/image" Target="media/image5.png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umarmx191\AppData\Roaming\Microsoft\Templates\Blue%20spheres%20resume.dotx" TargetMode="External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4" Type="http://schemas.openxmlformats.org/officeDocument/2006/relationships/fontTable" Target="fontTable.xml" 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9E51C19CA634FE9A70DA9DED28F50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A2479F-8B73-467F-A3A1-D65A9191845C}"/>
      </w:docPartPr>
      <w:docPartBody>
        <w:p w:rsidR="004475EC" w:rsidRDefault="005459D1" w:rsidP="005459D1">
          <w:pPr>
            <w:pStyle w:val="E9E51C19CA634FE9A70DA9DED28F5073"/>
          </w:pPr>
          <w:r w:rsidRPr="00AC6C7E">
            <w:t>Experience</w:t>
          </w:r>
        </w:p>
      </w:docPartBody>
    </w:docPart>
    <w:docPart>
      <w:docPartPr>
        <w:name w:val="48D76C87F48A41C2A885B0240C9F16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003FCF-CEFA-423F-8FEC-58FECF0C47B6}"/>
      </w:docPartPr>
      <w:docPartBody>
        <w:p w:rsidR="004475EC" w:rsidRDefault="005459D1" w:rsidP="005459D1">
          <w:pPr>
            <w:pStyle w:val="48D76C87F48A41C2A885B0240C9F1660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9D1"/>
    <w:rsid w:val="004475EC"/>
    <w:rsid w:val="00484BB8"/>
    <w:rsid w:val="00545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E9E51C19CA634FE9A70DA9DED28F5073">
    <w:name w:val="E9E51C19CA634FE9A70DA9DED28F5073"/>
    <w:rsid w:val="005459D1"/>
  </w:style>
  <w:style w:type="paragraph" w:customStyle="1" w:styleId="48D76C87F48A41C2A885B0240C9F1660">
    <w:name w:val="48D76C87F48A41C2A885B0240C9F1660"/>
    <w:rsid w:val="005459D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71af3243-3dd4-4a8d-8c0d-dd76da1f02a5"/>
    <ds:schemaRef ds:uri="16c05727-aa75-4e4a-9b5f-8a80a1165891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www.w3.org/2000/xmlns/"/>
    <ds:schemaRef ds:uri="71af3243-3dd4-4a8d-8c0d-dd76da1f02a5"/>
    <ds:schemaRef ds:uri="http://www.w3.org/2001/XMLSchema-instan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Blue%20spheres%20resume.dotx</Template>
  <TotalTime>0</TotalTime>
  <Pages>1</Pages>
  <Words>134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2023-10-11T17:51:00Z</dcterms:created>
  <dcterms:modified xsi:type="dcterms:W3CDTF">2023-10-11T17:51:00Z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